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9051FF" w:rsidRDefault="00D432F5">
          <w:pPr>
            <w:pStyle w:val="NoSpacing"/>
            <w:rPr>
              <w:sz w:val="24"/>
            </w:rPr>
          </w:pPr>
          <w:r>
            <w:rPr>
              <w:noProof/>
              <w:lang w:eastAsia="en-US"/>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1FF" w:rsidRDefault="00AB32FF">
                                <w:pPr>
                                  <w:pStyle w:val="ContactInfo"/>
                                </w:pPr>
                                <w:sdt>
                                  <w:sdtPr>
                                    <w:alias w:val="Name"/>
                                    <w:tag w:val=""/>
                                    <w:id w:val="-852184962"/>
                                    <w:placeholder>
                                      <w:docPart w:val="930305E3388240179E01A6B21F65FABB"/>
                                    </w:placeholder>
                                    <w:dataBinding w:prefixMappings="xmlns:ns0='http://purl.org/dc/elements/1.1/' xmlns:ns1='http://schemas.openxmlformats.org/package/2006/metadata/core-properties' " w:xpath="/ns1:coreProperties[1]/ns0:creator[1]" w:storeItemID="{6C3C8BC8-F283-45AE-878A-BAB7291924A1}"/>
                                    <w:text/>
                                  </w:sdtPr>
                                  <w:sdtEndPr/>
                                  <w:sdtContent>
                                    <w:r w:rsidR="00A85918">
                                      <w:t>Sean Sands &amp; Max Henderson</w:t>
                                    </w:r>
                                  </w:sdtContent>
                                </w:sdt>
                                <w:r w:rsidR="00D432F5">
                                  <w:t> | </w:t>
                                </w:r>
                                <w:sdt>
                                  <w:sdtPr>
                                    <w:alias w:val="Course Title"/>
                                    <w:tag w:val=""/>
                                    <w:id w:val="1105857417"/>
                                    <w:placeholder>
                                      <w:docPart w:val="4EFAF218B4FB402995AB56272CFDB794"/>
                                    </w:placeholder>
                                    <w:dataBinding w:prefixMappings="xmlns:ns0='http://purl.org/dc/elements/1.1/' xmlns:ns1='http://schemas.openxmlformats.org/package/2006/metadata/core-properties' " w:xpath="/ns1:coreProperties[1]/ns1:keywords[1]" w:storeItemID="{6C3C8BC8-F283-45AE-878A-BAB7291924A1}"/>
                                    <w:text/>
                                  </w:sdtPr>
                                  <w:sdtEndPr/>
                                  <w:sdtContent>
                                    <w:r w:rsidR="00A85918">
                                      <w:t>CS 351</w:t>
                                    </w:r>
                                  </w:sdtContent>
                                </w:sdt>
                                <w:r w:rsidR="00D432F5">
                                  <w:t> | </w:t>
                                </w:r>
                                <w:sdt>
                                  <w:sdtPr>
                                    <w:alias w:val="Date"/>
                                    <w:tag w:val=""/>
                                    <w:id w:val="-892277013"/>
                                    <w:placeholder>
                                      <w:docPart w:val="B99D0DFCB7A942889BB14318DF01A250"/>
                                    </w:placeholder>
                                    <w:dataBinding w:prefixMappings="xmlns:ns0='http://schemas.microsoft.com/office/2006/coverPageProps' " w:xpath="/ns0:CoverPageProperties[1]/ns0:PublishDate[1]" w:storeItemID="{55AF091B-3C7A-41E3-B477-F2FDAA23CFDA}"/>
                                    <w:date w:fullDate="2019-02-24T00:00:00Z">
                                      <w:dateFormat w:val="MMMM d, yyyy"/>
                                      <w:lid w:val="en-US"/>
                                      <w:storeMappedDataAs w:val="dateTime"/>
                                      <w:calendar w:val="gregorian"/>
                                    </w:date>
                                  </w:sdtPr>
                                  <w:sdtEndPr/>
                                  <w:sdtContent>
                                    <w:r w:rsidR="00A85918">
                                      <w:t>February 24, 2019</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9051FF" w:rsidRDefault="00AB32FF">
                          <w:pPr>
                            <w:pStyle w:val="ContactInfo"/>
                          </w:pPr>
                          <w:sdt>
                            <w:sdtPr>
                              <w:alias w:val="Name"/>
                              <w:tag w:val=""/>
                              <w:id w:val="-852184962"/>
                              <w:placeholder>
                                <w:docPart w:val="930305E3388240179E01A6B21F65FABB"/>
                              </w:placeholder>
                              <w:dataBinding w:prefixMappings="xmlns:ns0='http://purl.org/dc/elements/1.1/' xmlns:ns1='http://schemas.openxmlformats.org/package/2006/metadata/core-properties' " w:xpath="/ns1:coreProperties[1]/ns0:creator[1]" w:storeItemID="{6C3C8BC8-F283-45AE-878A-BAB7291924A1}"/>
                              <w:text/>
                            </w:sdtPr>
                            <w:sdtEndPr/>
                            <w:sdtContent>
                              <w:r w:rsidR="00A85918">
                                <w:t>Sean Sands &amp; Max Henderson</w:t>
                              </w:r>
                            </w:sdtContent>
                          </w:sdt>
                          <w:r w:rsidR="00D432F5">
                            <w:t> | </w:t>
                          </w:r>
                          <w:sdt>
                            <w:sdtPr>
                              <w:alias w:val="Course Title"/>
                              <w:tag w:val=""/>
                              <w:id w:val="1105857417"/>
                              <w:placeholder>
                                <w:docPart w:val="4EFAF218B4FB402995AB56272CFDB794"/>
                              </w:placeholder>
                              <w:dataBinding w:prefixMappings="xmlns:ns0='http://purl.org/dc/elements/1.1/' xmlns:ns1='http://schemas.openxmlformats.org/package/2006/metadata/core-properties' " w:xpath="/ns1:coreProperties[1]/ns1:keywords[1]" w:storeItemID="{6C3C8BC8-F283-45AE-878A-BAB7291924A1}"/>
                              <w:text/>
                            </w:sdtPr>
                            <w:sdtEndPr/>
                            <w:sdtContent>
                              <w:r w:rsidR="00A85918">
                                <w:t>CS 351</w:t>
                              </w:r>
                            </w:sdtContent>
                          </w:sdt>
                          <w:r w:rsidR="00D432F5">
                            <w:t> | </w:t>
                          </w:r>
                          <w:sdt>
                            <w:sdtPr>
                              <w:alias w:val="Date"/>
                              <w:tag w:val=""/>
                              <w:id w:val="-892277013"/>
                              <w:placeholder>
                                <w:docPart w:val="B99D0DFCB7A942889BB14318DF01A250"/>
                              </w:placeholder>
                              <w:dataBinding w:prefixMappings="xmlns:ns0='http://schemas.microsoft.com/office/2006/coverPageProps' " w:xpath="/ns0:CoverPageProperties[1]/ns0:PublishDate[1]" w:storeItemID="{55AF091B-3C7A-41E3-B477-F2FDAA23CFDA}"/>
                              <w:date w:fullDate="2019-02-24T00:00:00Z">
                                <w:dateFormat w:val="MMMM d, yyyy"/>
                                <w:lid w:val="en-US"/>
                                <w:storeMappedDataAs w:val="dateTime"/>
                                <w:calendar w:val="gregorian"/>
                              </w:date>
                            </w:sdtPr>
                            <w:sdtEndPr/>
                            <w:sdtContent>
                              <w:r w:rsidR="00A85918">
                                <w:t>February 24, 2019</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1FF" w:rsidRDefault="00AB32FF">
                                <w:pPr>
                                  <w:pStyle w:val="Title"/>
                                </w:pPr>
                                <w:sdt>
                                  <w:sdtPr>
                                    <w:alias w:val="Title"/>
                                    <w:tag w:val=""/>
                                    <w:id w:val="456071847"/>
                                    <w:dataBinding w:prefixMappings="xmlns:ns0='http://purl.org/dc/elements/1.1/' xmlns:ns1='http://schemas.openxmlformats.org/package/2006/metadata/core-properties' " w:xpath="/ns1:coreProperties[1]/ns0:title[1]" w:storeItemID="{6C3C8BC8-F283-45AE-878A-BAB7291924A1}"/>
                                    <w:text/>
                                  </w:sdtPr>
                                  <w:sdtEndPr/>
                                  <w:sdtContent>
                                    <w:r w:rsidR="009646EC">
                                      <w:t>CS 351 Assignment 2</w:t>
                                    </w:r>
                                  </w:sdtContent>
                                </w:sdt>
                              </w:p>
                              <w:p w:rsidR="009051FF" w:rsidRDefault="00AB32FF">
                                <w:pPr>
                                  <w:pStyle w:val="Subtitle"/>
                                </w:pPr>
                                <w:sdt>
                                  <w:sdtPr>
                                    <w:alias w:val="Subtitle"/>
                                    <w:tag w:val=""/>
                                    <w:id w:val="-1131704418"/>
                                    <w:dataBinding w:prefixMappings="xmlns:ns0='http://purl.org/dc/elements/1.1/' xmlns:ns1='http://schemas.openxmlformats.org/package/2006/metadata/core-properties' " w:xpath="/ns1:coreProperties[1]/ns0:subject[1]" w:storeItemID="{6C3C8BC8-F283-45AE-878A-BAB7291924A1}"/>
                                    <w:text/>
                                  </w:sdtPr>
                                  <w:sdtEndPr/>
                                  <w:sdtContent>
                                    <w:r w:rsidR="009646EC">
                                      <w:t>Keyboarduino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9051FF" w:rsidRDefault="00AB32FF">
                          <w:pPr>
                            <w:pStyle w:val="Title"/>
                          </w:pPr>
                          <w:sdt>
                            <w:sdtPr>
                              <w:alias w:val="Title"/>
                              <w:tag w:val=""/>
                              <w:id w:val="456071847"/>
                              <w:dataBinding w:prefixMappings="xmlns:ns0='http://purl.org/dc/elements/1.1/' xmlns:ns1='http://schemas.openxmlformats.org/package/2006/metadata/core-properties' " w:xpath="/ns1:coreProperties[1]/ns0:title[1]" w:storeItemID="{6C3C8BC8-F283-45AE-878A-BAB7291924A1}"/>
                              <w:text/>
                            </w:sdtPr>
                            <w:sdtEndPr/>
                            <w:sdtContent>
                              <w:r w:rsidR="009646EC">
                                <w:t>CS 351 Assignment 2</w:t>
                              </w:r>
                            </w:sdtContent>
                          </w:sdt>
                        </w:p>
                        <w:p w:rsidR="009051FF" w:rsidRDefault="00AB32FF">
                          <w:pPr>
                            <w:pStyle w:val="Subtitle"/>
                          </w:pPr>
                          <w:sdt>
                            <w:sdtPr>
                              <w:alias w:val="Subtitle"/>
                              <w:tag w:val=""/>
                              <w:id w:val="-1131704418"/>
                              <w:dataBinding w:prefixMappings="xmlns:ns0='http://purl.org/dc/elements/1.1/' xmlns:ns1='http://schemas.openxmlformats.org/package/2006/metadata/core-properties' " w:xpath="/ns1:coreProperties[1]/ns0:subject[1]" w:storeItemID="{6C3C8BC8-F283-45AE-878A-BAB7291924A1}"/>
                              <w:text/>
                            </w:sdtPr>
                            <w:sdtEndPr/>
                            <w:sdtContent>
                              <w:r w:rsidR="009646EC">
                                <w:t>Keyboarduino</w:t>
                              </w:r>
                            </w:sdtContent>
                          </w:sdt>
                        </w:p>
                      </w:txbxContent>
                    </v:textbox>
                    <w10:wrap type="square" anchorx="margin" anchory="margin"/>
                  </v:shape>
                </w:pict>
              </mc:Fallback>
            </mc:AlternateContent>
          </w:r>
        </w:p>
        <w:p w:rsidR="00E92DAE" w:rsidRPr="000D02CE" w:rsidRDefault="00B22733">
          <w:pPr>
            <w:rPr>
              <w:rStyle w:val="Heading1Char"/>
              <w:rFonts w:asciiTheme="minorHAnsi" w:eastAsiaTheme="minorHAnsi" w:hAnsiTheme="minorHAnsi" w:cstheme="minorBidi"/>
              <w:color w:val="595959" w:themeColor="text1" w:themeTint="A6"/>
              <w:sz w:val="20"/>
            </w:rPr>
          </w:pPr>
          <w:r>
            <w:rPr>
              <w:noProof/>
              <w:lang w:eastAsia="en-US"/>
            </w:rPr>
            <w:drawing>
              <wp:anchor distT="0" distB="0" distL="114300" distR="114300" simplePos="0" relativeHeight="251659264" behindDoc="1" locked="0" layoutInCell="1" allowOverlap="0">
                <wp:simplePos x="0" y="0"/>
                <wp:positionH relativeFrom="margin">
                  <wp:align>center</wp:align>
                </wp:positionH>
                <wp:positionV relativeFrom="margin">
                  <wp:posOffset>1962785</wp:posOffset>
                </wp:positionV>
                <wp:extent cx="5495544" cy="3136392"/>
                <wp:effectExtent l="285750" t="266700" r="295910" b="29273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95544" cy="3136392"/>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D432F5">
            <w:br w:type="page"/>
          </w:r>
        </w:p>
      </w:sdtContent>
    </w:sdt>
    <w:bookmarkEnd w:id="0" w:displacedByCustomXml="prev"/>
    <w:bookmarkEnd w:id="1" w:displacedByCustomXml="prev"/>
    <w:bookmarkEnd w:id="2" w:displacedByCustomXml="prev"/>
    <w:bookmarkEnd w:id="3" w:displacedByCustomXml="prev"/>
    <w:bookmarkEnd w:id="4" w:displacedByCustomXml="prev"/>
    <w:p w:rsidR="009051FF" w:rsidRDefault="00B363B0" w:rsidP="005A7CAF">
      <w:pPr>
        <w:pStyle w:val="Heading1"/>
      </w:pPr>
      <w:r>
        <w:lastRenderedPageBreak/>
        <w:t>Function</w:t>
      </w:r>
    </w:p>
    <w:p w:rsidR="00EA6E0B" w:rsidRDefault="00EA6E0B" w:rsidP="00B363B0">
      <w:r>
        <w:t xml:space="preserve">The </w:t>
      </w:r>
      <w:proofErr w:type="spellStart"/>
      <w:r>
        <w:t>keyboarduino</w:t>
      </w:r>
      <w:proofErr w:type="spellEnd"/>
      <w:r>
        <w:t xml:space="preserve"> is a pretty simple 4 button keyboard that plays a given set of 4 tones when one of 4 buttons </w:t>
      </w:r>
      <w:proofErr w:type="gramStart"/>
      <w:r>
        <w:t>is</w:t>
      </w:r>
      <w:proofErr w:type="gramEnd"/>
      <w:r>
        <w:t xml:space="preserve"> pressed, as well as recording button presses and integrating replay functionality. In the diagram below, the 4 leftmost buttons correspond to the notes C, D, E, and F. When the device is first activated, a press of any of the buttons will play the given note for as long as the button is pressed, and for each press will record the note in an internal array, as well as display the note to the LCD screen. The LCD screen allows a user to easily determine which buttons have been saved to be replayed later.</w:t>
      </w:r>
    </w:p>
    <w:p w:rsidR="00786716" w:rsidRDefault="00EA6E0B" w:rsidP="00B363B0">
      <w:r>
        <w:t xml:space="preserve">The second rightmost button is the replay button. When it is pressed, the </w:t>
      </w:r>
      <w:proofErr w:type="spellStart"/>
      <w:r>
        <w:t>keyboarduino</w:t>
      </w:r>
      <w:proofErr w:type="spellEnd"/>
      <w:r>
        <w:t xml:space="preserve"> will cycle through the notes that have been recorded, playing each for a set amount of time, allowing for simple song recording. While the </w:t>
      </w:r>
      <w:proofErr w:type="spellStart"/>
      <w:r>
        <w:t>keyboarduino</w:t>
      </w:r>
      <w:proofErr w:type="spellEnd"/>
      <w:r>
        <w:t xml:space="preserve"> can hold and replay up to 256 notes, only the first 16 can be displayed on the LCD screen.</w:t>
      </w:r>
    </w:p>
    <w:p w:rsidR="00955EA1" w:rsidRPr="00EA6E0B" w:rsidRDefault="00EA6E0B">
      <w:r>
        <w:t xml:space="preserve">The final button on the </w:t>
      </w:r>
      <w:proofErr w:type="spellStart"/>
      <w:r>
        <w:t>keyboarduino</w:t>
      </w:r>
      <w:proofErr w:type="spellEnd"/>
      <w:r>
        <w:t xml:space="preserve"> is a reset button. On press, the reset button will effectively delete any recorded notes and clear the screen, resetting the </w:t>
      </w:r>
      <w:proofErr w:type="spellStart"/>
      <w:r>
        <w:t>keyboarduino</w:t>
      </w:r>
      <w:proofErr w:type="spellEnd"/>
      <w:r>
        <w:t xml:space="preserve"> to its start state.</w:t>
      </w:r>
      <w:r w:rsidR="00955EA1">
        <w:br w:type="page"/>
      </w:r>
    </w:p>
    <w:p w:rsidR="00786716" w:rsidRPr="00786716" w:rsidRDefault="00B363B0" w:rsidP="00786716">
      <w:pPr>
        <w:pStyle w:val="Heading1"/>
      </w:pPr>
      <w:r>
        <w:lastRenderedPageBreak/>
        <w:t>Circui</w:t>
      </w:r>
      <w:r w:rsidR="00786716">
        <w:t>t</w:t>
      </w:r>
    </w:p>
    <w:p w:rsidR="00340071" w:rsidRDefault="00340071" w:rsidP="00B363B0">
      <w:r w:rsidRPr="00340071">
        <w:rPr>
          <w:noProof/>
          <w:lang w:eastAsia="en-US"/>
        </w:rPr>
        <w:drawing>
          <wp:inline distT="0" distB="0" distL="0" distR="0">
            <wp:extent cx="5486400" cy="4148051"/>
            <wp:effectExtent l="0" t="0" r="0" b="5080"/>
            <wp:docPr id="1" name="Picture 1" descr="E:\Users\Hagbard_Celine\Desktop\BCCS\W19\CS351\Assignment2\CS351_A2\documentation\CS351_A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Hagbard_Celine\Desktop\BCCS\W19\CS351\Assignment2\CS351_A2\documentation\CS351_A2_b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48051"/>
                    </a:xfrm>
                    <a:prstGeom prst="rect">
                      <a:avLst/>
                    </a:prstGeom>
                    <a:noFill/>
                    <a:ln>
                      <a:noFill/>
                    </a:ln>
                  </pic:spPr>
                </pic:pic>
              </a:graphicData>
            </a:graphic>
          </wp:inline>
        </w:drawing>
      </w:r>
    </w:p>
    <w:p w:rsidR="007F4D25" w:rsidRDefault="007F4D25" w:rsidP="007F4D25">
      <w:pPr>
        <w:pStyle w:val="Heading2"/>
      </w:pPr>
      <w:r>
        <w:t>BreadBoard</w:t>
      </w:r>
    </w:p>
    <w:p w:rsidR="00955EA1" w:rsidRDefault="00520B6F" w:rsidP="00B363B0">
      <w:r>
        <w:t xml:space="preserve">All connections to the Arduino are through a Prototyping Shield to allow the project wiring to remain stable even if using </w:t>
      </w:r>
      <w:r w:rsidR="007F4D25">
        <w:t>the Arduino</w:t>
      </w:r>
      <w:r>
        <w:t xml:space="preserve"> for another project. </w:t>
      </w:r>
      <w:r w:rsidR="00120049">
        <w:t>5 of 6 buttons are attached to a mini-breadboard because they fit better there.</w:t>
      </w:r>
      <w:r w:rsidR="002379B3">
        <w:t xml:space="preserve"> Each button bridges the gap, connecting top and bottom lines.</w:t>
      </w:r>
      <w:r>
        <w:t xml:space="preserve"> The mini-breadboard is physically attached to the breadboard through a combination of double-sided tape and twice as many button-to-5V connections as electrically necessary. The rest is directly attached to a breadboard, and laid out very closely to the above image.</w:t>
      </w:r>
      <w:r w:rsidR="002379B3">
        <w:t xml:space="preserve"> </w:t>
      </w:r>
      <w:r w:rsidR="007F4D25">
        <w:t xml:space="preserve">The four LEDs are located in the top-middle of the board, each with an in-line resistor. The piezo buzzer is located in the bottom-middle of the board with an in-line resistor. The potentiometer is also located in the bottom-middle of the board to the right of the piezo buzzer. The LCD is on the right side of the board. </w:t>
      </w:r>
      <w:r w:rsidR="002379B3">
        <w:t>Top and bottom power/ground lines are connected to each other by the wires on the right.</w:t>
      </w:r>
    </w:p>
    <w:p w:rsidR="00340071" w:rsidRDefault="00340071" w:rsidP="00B363B0"/>
    <w:p w:rsidR="00955EA1" w:rsidRDefault="00955EA1" w:rsidP="00955EA1">
      <w:pPr>
        <w:pStyle w:val="Heading2"/>
      </w:pPr>
      <w:r>
        <w:lastRenderedPageBreak/>
        <w:t>SCHEMATIC</w:t>
      </w:r>
    </w:p>
    <w:p w:rsidR="00955EA1" w:rsidRDefault="00955EA1" w:rsidP="00B363B0">
      <w:r w:rsidRPr="00340071">
        <w:rPr>
          <w:noProof/>
          <w:lang w:eastAsia="en-US"/>
        </w:rPr>
        <w:drawing>
          <wp:inline distT="0" distB="0" distL="0" distR="0" wp14:anchorId="33393E9E" wp14:editId="3623EF44">
            <wp:extent cx="5133975" cy="4562475"/>
            <wp:effectExtent l="0" t="0" r="9525" b="9525"/>
            <wp:docPr id="2" name="Picture 2" descr="E:\Users\Hagbard_Celine\Desktop\BCCS\W19\CS351\Assignment2\CS351_A2\documentation\CS351_A2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Hagbard_Celine\Desktop\BCCS\W19\CS351\Assignment2\CS351_A2\documentation\CS351_A2_sch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4562475"/>
                    </a:xfrm>
                    <a:prstGeom prst="rect">
                      <a:avLst/>
                    </a:prstGeom>
                    <a:noFill/>
                    <a:ln>
                      <a:noFill/>
                    </a:ln>
                  </pic:spPr>
                </pic:pic>
              </a:graphicData>
            </a:graphic>
          </wp:inline>
        </w:drawing>
      </w:r>
    </w:p>
    <w:p w:rsidR="00340071" w:rsidRDefault="00C44141" w:rsidP="00B363B0">
      <w:r>
        <w:t>The sub circuits of this assignment implementation are as follows:</w:t>
      </w:r>
    </w:p>
    <w:p w:rsidR="00C44141" w:rsidRDefault="00C44141" w:rsidP="00C44141">
      <w:pPr>
        <w:pStyle w:val="ListBullet"/>
      </w:pPr>
      <w:r>
        <w:t>6 Button Circuits</w:t>
      </w:r>
    </w:p>
    <w:p w:rsidR="00C44141" w:rsidRDefault="00C44141" w:rsidP="00C44141">
      <w:pPr>
        <w:pStyle w:val="ListBullet"/>
      </w:pPr>
      <w:r>
        <w:t>4 LED Circuits</w:t>
      </w:r>
    </w:p>
    <w:p w:rsidR="00C44141" w:rsidRDefault="00C44141" w:rsidP="00C44141">
      <w:pPr>
        <w:pStyle w:val="ListBullet"/>
      </w:pPr>
      <w:r>
        <w:t>1 Buzzer Circuit</w:t>
      </w:r>
    </w:p>
    <w:p w:rsidR="00C44141" w:rsidRDefault="00C44141" w:rsidP="00C44141">
      <w:pPr>
        <w:pStyle w:val="ListBullet"/>
      </w:pPr>
      <w:r>
        <w:t>1 L</w:t>
      </w:r>
      <w:r w:rsidR="00216C5D">
        <w:t>CD</w:t>
      </w:r>
      <w:r>
        <w:t xml:space="preserve"> Circuit</w:t>
      </w:r>
    </w:p>
    <w:p w:rsidR="00BB54B7" w:rsidRDefault="00BB54B7">
      <w:pPr>
        <w:rPr>
          <w:rFonts w:asciiTheme="majorHAnsi" w:eastAsiaTheme="majorEastAsia" w:hAnsiTheme="majorHAnsi" w:cstheme="majorBidi"/>
          <w:caps/>
          <w:color w:val="00A0B8" w:themeColor="accent1"/>
          <w:sz w:val="22"/>
        </w:rPr>
      </w:pPr>
      <w:r>
        <w:br w:type="page"/>
      </w:r>
    </w:p>
    <w:p w:rsidR="00277574" w:rsidRPr="00277574" w:rsidRDefault="00B363B0" w:rsidP="00277574">
      <w:pPr>
        <w:pStyle w:val="Heading2"/>
      </w:pPr>
      <w:r>
        <w:lastRenderedPageBreak/>
        <w:t>Button Circuit</w:t>
      </w:r>
      <w:r w:rsidR="00BB54B7">
        <w:t>s</w:t>
      </w:r>
    </w:p>
    <w:p w:rsidR="000064AB" w:rsidRDefault="000064AB" w:rsidP="00B363B0">
      <w:r>
        <w:rPr>
          <w:noProof/>
          <w:lang w:eastAsia="en-US"/>
        </w:rPr>
        <w:drawing>
          <wp:inline distT="0" distB="0" distL="0" distR="0">
            <wp:extent cx="3314700" cy="143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1438275"/>
                    </a:xfrm>
                    <a:prstGeom prst="rect">
                      <a:avLst/>
                    </a:prstGeom>
                    <a:noFill/>
                    <a:ln>
                      <a:noFill/>
                    </a:ln>
                  </pic:spPr>
                </pic:pic>
              </a:graphicData>
            </a:graphic>
          </wp:inline>
        </w:drawing>
      </w:r>
    </w:p>
    <w:p w:rsidR="00277574" w:rsidRDefault="00277574" w:rsidP="00B363B0">
      <w:r>
        <w:t>Each button is connected on one end to an input pin and to ground through a 10k resistor, and to 5V on the other end. When open, the input pin is pulled to ground. When closed, the input pin is pulled to 5V.</w:t>
      </w:r>
    </w:p>
    <w:p w:rsidR="00B363B0" w:rsidRDefault="00B363B0" w:rsidP="001B53D8">
      <w:pPr>
        <w:pStyle w:val="Heading2"/>
      </w:pPr>
      <w:r>
        <w:t>LED Circuit</w:t>
      </w:r>
      <w:r w:rsidR="00BB54B7">
        <w:t>s</w:t>
      </w:r>
    </w:p>
    <w:p w:rsidR="000064AB" w:rsidRDefault="000064AB" w:rsidP="00B363B0">
      <w:r>
        <w:rPr>
          <w:noProof/>
          <w:lang w:eastAsia="en-US"/>
        </w:rPr>
        <w:drawing>
          <wp:inline distT="0" distB="0" distL="0" distR="0">
            <wp:extent cx="269557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857250"/>
                    </a:xfrm>
                    <a:prstGeom prst="rect">
                      <a:avLst/>
                    </a:prstGeom>
                    <a:noFill/>
                    <a:ln>
                      <a:noFill/>
                    </a:ln>
                  </pic:spPr>
                </pic:pic>
              </a:graphicData>
            </a:graphic>
          </wp:inline>
        </w:drawing>
      </w:r>
    </w:p>
    <w:p w:rsidR="000064AB" w:rsidRDefault="001B53D8" w:rsidP="00B363B0">
      <w:r>
        <w:t>Each LED is connected on the positive end to an output pin and to ground through a 330 resistor on the negative end. When the output pin is on (5V), the LED will be on. When the output pin is off (GND), the LED will be off.</w:t>
      </w:r>
    </w:p>
    <w:p w:rsidR="00B363B0" w:rsidRDefault="00B363B0" w:rsidP="001B53D8">
      <w:pPr>
        <w:pStyle w:val="Heading2"/>
      </w:pPr>
      <w:r>
        <w:t>Speaker Circuit</w:t>
      </w:r>
    </w:p>
    <w:p w:rsidR="000064AB" w:rsidRDefault="000064AB" w:rsidP="00B363B0">
      <w:r>
        <w:rPr>
          <w:noProof/>
          <w:lang w:eastAsia="en-US"/>
        </w:rPr>
        <w:drawing>
          <wp:inline distT="0" distB="0" distL="0" distR="0">
            <wp:extent cx="356235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314450"/>
                    </a:xfrm>
                    <a:prstGeom prst="rect">
                      <a:avLst/>
                    </a:prstGeom>
                    <a:noFill/>
                    <a:ln>
                      <a:noFill/>
                    </a:ln>
                  </pic:spPr>
                </pic:pic>
              </a:graphicData>
            </a:graphic>
          </wp:inline>
        </w:drawing>
      </w:r>
    </w:p>
    <w:p w:rsidR="000064AB" w:rsidRDefault="00F0761E" w:rsidP="00B363B0">
      <w:r>
        <w:t xml:space="preserve">The </w:t>
      </w:r>
      <w:r w:rsidR="002672D2">
        <w:t xml:space="preserve">buzzer </w:t>
      </w:r>
      <w:r>
        <w:t>is connected on one end to an output pin and to ground through a 1k resistor on the other end</w:t>
      </w:r>
      <w:r w:rsidR="00C44141">
        <w:t xml:space="preserve"> to ensure the pin is not damaged</w:t>
      </w:r>
      <w:r>
        <w:t>.</w:t>
      </w:r>
      <w:r w:rsidR="002672D2">
        <w:t xml:space="preserve"> When a waveform is passed by the output pin, the buzzer emits a tone with the frequency of that waveform.</w:t>
      </w:r>
    </w:p>
    <w:p w:rsidR="00BB54B7" w:rsidRDefault="00BB54B7">
      <w:pPr>
        <w:rPr>
          <w:rFonts w:asciiTheme="majorHAnsi" w:eastAsiaTheme="majorEastAsia" w:hAnsiTheme="majorHAnsi" w:cstheme="majorBidi"/>
          <w:caps/>
          <w:color w:val="00A0B8" w:themeColor="accent1"/>
          <w:sz w:val="22"/>
        </w:rPr>
      </w:pPr>
      <w:r>
        <w:br w:type="page"/>
      </w:r>
    </w:p>
    <w:p w:rsidR="00B363B0" w:rsidRDefault="00B363B0" w:rsidP="003328F8">
      <w:pPr>
        <w:pStyle w:val="Heading2"/>
      </w:pPr>
      <w:r>
        <w:lastRenderedPageBreak/>
        <w:t>LCD Circuit</w:t>
      </w:r>
    </w:p>
    <w:p w:rsidR="006A15EE" w:rsidRDefault="006A15EE" w:rsidP="00B363B0">
      <w:r>
        <w:rPr>
          <w:noProof/>
          <w:lang w:eastAsia="en-US"/>
        </w:rPr>
        <w:drawing>
          <wp:inline distT="0" distB="0" distL="0" distR="0">
            <wp:extent cx="4233672" cy="46268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3672" cy="4626864"/>
                    </a:xfrm>
                    <a:prstGeom prst="rect">
                      <a:avLst/>
                    </a:prstGeom>
                    <a:noFill/>
                    <a:ln>
                      <a:noFill/>
                    </a:ln>
                  </pic:spPr>
                </pic:pic>
              </a:graphicData>
            </a:graphic>
          </wp:inline>
        </w:drawing>
      </w:r>
    </w:p>
    <w:p w:rsidR="002672D2" w:rsidRDefault="002672D2" w:rsidP="00B363B0">
      <w:r>
        <w:t xml:space="preserve">5V connects to </w:t>
      </w:r>
      <w:proofErr w:type="gramStart"/>
      <w:r>
        <w:t>VDD(</w:t>
      </w:r>
      <w:proofErr w:type="gramEnd"/>
      <w:r>
        <w:t>2) directly, and to LED+(15) through a 220 resistor. Power is provided to the unit through VDD, and the backlight is powered through LED+. 5V also co</w:t>
      </w:r>
      <w:r w:rsidR="003F7726">
        <w:t>nn</w:t>
      </w:r>
      <w:r>
        <w:t>ects to one end of the 10k potentiometer.</w:t>
      </w:r>
    </w:p>
    <w:p w:rsidR="002672D2" w:rsidRDefault="002672D2" w:rsidP="00B363B0">
      <w:r>
        <w:t xml:space="preserve">GND connects to </w:t>
      </w:r>
      <w:proofErr w:type="gramStart"/>
      <w:r>
        <w:t>VSS(</w:t>
      </w:r>
      <w:proofErr w:type="gramEnd"/>
      <w:r>
        <w:t>1), R/W(5), DB0-3(</w:t>
      </w:r>
      <w:r w:rsidR="003F7726">
        <w:t xml:space="preserve">7-10), and LED-(16). GND also connects to </w:t>
      </w:r>
      <w:r w:rsidR="00A3133D">
        <w:t>the other</w:t>
      </w:r>
      <w:r w:rsidR="003F7726">
        <w:t xml:space="preserve"> end of the 10k potentiometer.</w:t>
      </w:r>
      <w:r w:rsidR="00A3133D">
        <w:t xml:space="preserve"> VSS completes the power circuit with VDD. LED- completes the circuit with LED+. DB0-3 are unused in 4 bit mode, so are tied to ground</w:t>
      </w:r>
      <w:r w:rsidR="00216C5D">
        <w:t xml:space="preserve"> to avoid spurious signals</w:t>
      </w:r>
      <w:r w:rsidR="00A3133D">
        <w:t>. The LCD unit is only used in write mode in this project, so R/W is tied to ground.</w:t>
      </w:r>
    </w:p>
    <w:p w:rsidR="00A3133D" w:rsidRDefault="00A3133D" w:rsidP="00B363B0">
      <w:r>
        <w:t>D2-5 connect to DB7-4(14-11)</w:t>
      </w:r>
      <w:r w:rsidR="006B2BD0">
        <w:t>. These 4 pins are used by the Arduino to communicate with the LCD unit.</w:t>
      </w:r>
    </w:p>
    <w:p w:rsidR="00A3133D" w:rsidRDefault="00A3133D" w:rsidP="00B363B0">
      <w:r>
        <w:t xml:space="preserve">D11 connects to </w:t>
      </w:r>
      <w:proofErr w:type="gramStart"/>
      <w:r>
        <w:t>E(</w:t>
      </w:r>
      <w:proofErr w:type="gramEnd"/>
      <w:r>
        <w:t>6)</w:t>
      </w:r>
      <w:r w:rsidR="00750B57">
        <w:t>. It is a falling edge triggered clock.</w:t>
      </w:r>
    </w:p>
    <w:p w:rsidR="00A3133D" w:rsidRDefault="00A3133D" w:rsidP="00B363B0">
      <w:r>
        <w:t xml:space="preserve">D12 connects to </w:t>
      </w:r>
      <w:proofErr w:type="gramStart"/>
      <w:r>
        <w:t>RS(</w:t>
      </w:r>
      <w:proofErr w:type="gramEnd"/>
      <w:r>
        <w:t>4)</w:t>
      </w:r>
      <w:r w:rsidR="00750B57">
        <w:t>. It determines whether the LCD unit will parse D2-5 as commands or data.</w:t>
      </w:r>
    </w:p>
    <w:p w:rsidR="00137B02" w:rsidRDefault="0030320E">
      <w:r>
        <w:t>The middle connection of the 10k potentiometer is connected V0(3). As a potentiometer, the voltage can range between the voltages of the other two connections: in this case, 0V and 5V. The potentiometer can be adjusted to alter the contrast on the LCD between text and screen.</w:t>
      </w:r>
      <w:r w:rsidR="00137B02">
        <w:br w:type="page"/>
      </w:r>
    </w:p>
    <w:p w:rsidR="00B363B0" w:rsidRDefault="00B363B0" w:rsidP="00B363B0">
      <w:pPr>
        <w:pStyle w:val="Heading1"/>
      </w:pPr>
      <w:bookmarkStart w:id="5" w:name="_GoBack"/>
      <w:r>
        <w:lastRenderedPageBreak/>
        <w:t>Code</w:t>
      </w:r>
    </w:p>
    <w:p w:rsidR="00DD50F7" w:rsidRPr="00E543FF" w:rsidRDefault="00327A16">
      <w:r>
        <w:t>Our code uses arrays to store the list of notes that are played, a debouncing algorithm to determine if a button is being pressed and to account for limitations of the physical world, and an interrupt cycle to keep track of time. We only measure if a button changes states to determine whether an action needs to take place, to avoid an excess of actions due to the rapid rate of the loop.</w:t>
      </w:r>
    </w:p>
    <w:bookmarkEnd w:id="5"/>
    <w:p w:rsidR="005A7CAF" w:rsidRDefault="00D84E9C" w:rsidP="00E35629">
      <w:pPr>
        <w:pStyle w:val="Heading2"/>
      </w:pPr>
      <w:r>
        <w:t>Preprocessor Commands</w:t>
      </w:r>
    </w:p>
    <w:p w:rsidR="00D84E9C" w:rsidRPr="00D84E9C" w:rsidRDefault="00D84E9C" w:rsidP="00D84E9C">
      <w:r>
        <w:t xml:space="preserve">The frequencies of the four notes used by the assignment are </w:t>
      </w:r>
      <w:r w:rsidR="002B5210">
        <w:t>defined during preprocessing.</w:t>
      </w:r>
      <w:r w:rsidR="002B5210">
        <w:br/>
      </w:r>
      <w:r>
        <w:t xml:space="preserve">The </w:t>
      </w:r>
      <w:proofErr w:type="spellStart"/>
      <w:r>
        <w:t>LiquidCrystal</w:t>
      </w:r>
      <w:proofErr w:type="spellEnd"/>
      <w:r>
        <w:t xml:space="preserve"> library is included to drive the LCD Unit.</w:t>
      </w:r>
    </w:p>
    <w:p w:rsidR="009713F9" w:rsidRDefault="00D84E9C" w:rsidP="009713F9">
      <w:pPr>
        <w:pStyle w:val="Heading2"/>
      </w:pPr>
      <w:r>
        <w:t>Global Values</w:t>
      </w:r>
    </w:p>
    <w:p w:rsidR="009713F9" w:rsidRPr="009713F9" w:rsidRDefault="009713F9" w:rsidP="009713F9">
      <w:pPr>
        <w:pStyle w:val="Heading3"/>
      </w:pPr>
      <w:r>
        <w:t>Constants</w:t>
      </w:r>
    </w:p>
    <w:p w:rsidR="009713F9" w:rsidRDefault="00FB2AB2" w:rsidP="009713F9">
      <w:r>
        <w:t xml:space="preserve">int </w:t>
      </w:r>
      <w:r w:rsidR="009713F9">
        <w:t>notes</w:t>
      </w:r>
      <w:r>
        <w:t>[]</w:t>
      </w:r>
      <w:r w:rsidR="009713F9">
        <w:t>:</w:t>
      </w:r>
      <w:r w:rsidR="00F4107A">
        <w:t xml:space="preserve"> array of note frequencies used for tones</w:t>
      </w:r>
      <w:r w:rsidR="009713F9">
        <w:br/>
      </w:r>
      <w:r>
        <w:t xml:space="preserve">int </w:t>
      </w:r>
      <w:proofErr w:type="spellStart"/>
      <w:r w:rsidR="009713F9">
        <w:t>noteDuration</w:t>
      </w:r>
      <w:proofErr w:type="spellEnd"/>
      <w:r w:rsidR="009713F9">
        <w:t>:</w:t>
      </w:r>
      <w:r w:rsidR="00F4107A">
        <w:t xml:space="preserve"> duration of notes when played by replay(), in 2 </w:t>
      </w:r>
      <w:proofErr w:type="spellStart"/>
      <w:r w:rsidR="00F4107A">
        <w:t>ms</w:t>
      </w:r>
      <w:proofErr w:type="spellEnd"/>
      <w:r w:rsidR="00F4107A">
        <w:t xml:space="preserve"> ticks</w:t>
      </w:r>
      <w:r>
        <w:t xml:space="preserve"> (125, so 250ms)</w:t>
      </w:r>
      <w:r w:rsidR="00F4107A">
        <w:br/>
      </w:r>
      <w:r>
        <w:t xml:space="preserve">int </w:t>
      </w:r>
      <w:proofErr w:type="spellStart"/>
      <w:r w:rsidR="00F4107A">
        <w:t>buttonPins</w:t>
      </w:r>
      <w:proofErr w:type="spellEnd"/>
      <w:r>
        <w:t>[]</w:t>
      </w:r>
      <w:r w:rsidR="00F4107A">
        <w:t>: array of pins associated with the six buttons (A0-A5)</w:t>
      </w:r>
      <w:r w:rsidR="009713F9">
        <w:br/>
      </w:r>
      <w:r>
        <w:t xml:space="preserve">int </w:t>
      </w:r>
      <w:proofErr w:type="spellStart"/>
      <w:r w:rsidR="009713F9">
        <w:t>noteLedPins</w:t>
      </w:r>
      <w:proofErr w:type="spellEnd"/>
      <w:r>
        <w:t>[]</w:t>
      </w:r>
      <w:r w:rsidR="009713F9">
        <w:t>:</w:t>
      </w:r>
      <w:r w:rsidR="00F4107A">
        <w:t xml:space="preserve"> array of pins associated with the four LEDs (9,8,7,6)</w:t>
      </w:r>
      <w:r w:rsidR="009713F9">
        <w:br/>
      </w:r>
      <w:r>
        <w:t xml:space="preserve">int </w:t>
      </w:r>
      <w:proofErr w:type="spellStart"/>
      <w:r w:rsidR="009713F9">
        <w:t>speakerPin</w:t>
      </w:r>
      <w:proofErr w:type="spellEnd"/>
      <w:r w:rsidR="009713F9">
        <w:t>:</w:t>
      </w:r>
      <w:r w:rsidR="00F4107A">
        <w:t xml:space="preserve"> pin associated with the speaker (10)</w:t>
      </w:r>
      <w:r w:rsidR="009713F9">
        <w:br/>
      </w:r>
      <w:r>
        <w:t xml:space="preserve">int </w:t>
      </w:r>
      <w:proofErr w:type="spellStart"/>
      <w:r w:rsidR="009713F9">
        <w:t>numButtons</w:t>
      </w:r>
      <w:proofErr w:type="spellEnd"/>
      <w:r w:rsidR="009713F9">
        <w:t>:</w:t>
      </w:r>
      <w:r w:rsidR="00F4107A">
        <w:t xml:space="preserve"> number of buttons, used for sanity checks by some functions</w:t>
      </w:r>
      <w:r w:rsidR="009713F9">
        <w:br/>
      </w:r>
      <w:r w:rsidR="00252B4A">
        <w:t xml:space="preserve">int </w:t>
      </w:r>
      <w:r w:rsidR="009713F9">
        <w:t xml:space="preserve">rs,en,d4,d5,d6,d7: pins used by the </w:t>
      </w:r>
      <w:proofErr w:type="spellStart"/>
      <w:r w:rsidR="009713F9">
        <w:t>lcd</w:t>
      </w:r>
      <w:proofErr w:type="spellEnd"/>
      <w:r w:rsidR="00900C75">
        <w:t xml:space="preserve"> (12,11,5,4,3,2)</w:t>
      </w:r>
    </w:p>
    <w:p w:rsidR="009713F9" w:rsidRDefault="009713F9" w:rsidP="009713F9">
      <w:pPr>
        <w:pStyle w:val="Heading3"/>
      </w:pPr>
      <w:r>
        <w:t>Variables</w:t>
      </w:r>
    </w:p>
    <w:p w:rsidR="00560E79" w:rsidRDefault="00020215" w:rsidP="009713F9">
      <w:r>
        <w:t xml:space="preserve">int </w:t>
      </w:r>
      <w:proofErr w:type="spellStart"/>
      <w:r w:rsidR="009713F9">
        <w:t>buttonDebounceStates</w:t>
      </w:r>
      <w:proofErr w:type="spellEnd"/>
      <w:r>
        <w:t>[]</w:t>
      </w:r>
      <w:r w:rsidR="009713F9">
        <w:t>:</w:t>
      </w:r>
      <w:r>
        <w:t xml:space="preserve"> array of integers used as rolling buffers by </w:t>
      </w:r>
      <w:proofErr w:type="spellStart"/>
      <w:r>
        <w:t>debounceBtn</w:t>
      </w:r>
      <w:proofErr w:type="spellEnd"/>
      <w:r>
        <w:t>(), volatile</w:t>
      </w:r>
      <w:r w:rsidR="009713F9">
        <w:br/>
      </w:r>
      <w:r>
        <w:t xml:space="preserve">bool </w:t>
      </w:r>
      <w:proofErr w:type="spellStart"/>
      <w:r w:rsidR="009713F9">
        <w:t>buttonPressedStates</w:t>
      </w:r>
      <w:proofErr w:type="spellEnd"/>
      <w:r>
        <w:t>[]</w:t>
      </w:r>
      <w:r w:rsidR="009713F9">
        <w:t>:</w:t>
      </w:r>
      <w:r>
        <w:t xml:space="preserve"> array of </w:t>
      </w:r>
      <w:proofErr w:type="spellStart"/>
      <w:r>
        <w:t>bools</w:t>
      </w:r>
      <w:proofErr w:type="spellEnd"/>
      <w:r>
        <w:t xml:space="preserve"> written by </w:t>
      </w:r>
      <w:proofErr w:type="spellStart"/>
      <w:r>
        <w:t>debounceBtn</w:t>
      </w:r>
      <w:proofErr w:type="spellEnd"/>
      <w:r>
        <w:t xml:space="preserve">() and read by </w:t>
      </w:r>
      <w:proofErr w:type="spellStart"/>
      <w:r>
        <w:t>readBtn</w:t>
      </w:r>
      <w:proofErr w:type="spellEnd"/>
      <w:r>
        <w:t>(), volatile</w:t>
      </w:r>
      <w:r w:rsidR="009713F9">
        <w:br/>
      </w:r>
      <w:r>
        <w:t xml:space="preserve">bool </w:t>
      </w:r>
      <w:proofErr w:type="spellStart"/>
      <w:r w:rsidR="009713F9">
        <w:t>lastButtonPressedStates</w:t>
      </w:r>
      <w:proofErr w:type="spellEnd"/>
      <w:r>
        <w:t>[]:</w:t>
      </w:r>
      <w:r w:rsidR="00F069E3">
        <w:t xml:space="preserve"> array of bools used by </w:t>
      </w:r>
      <w:proofErr w:type="spellStart"/>
      <w:r w:rsidR="00F069E3">
        <w:t>readBtn</w:t>
      </w:r>
      <w:proofErr w:type="spellEnd"/>
      <w:r w:rsidR="00F069E3">
        <w:t>(), compared to the above array</w:t>
      </w:r>
      <w:r w:rsidR="009713F9">
        <w:br/>
        <w:t>pressing:</w:t>
      </w:r>
      <w:r w:rsidR="00F069E3">
        <w:t xml:space="preserve"> current actively pressed button, determined by press() when called by </w:t>
      </w:r>
      <w:proofErr w:type="spellStart"/>
      <w:r w:rsidR="00F069E3">
        <w:t>readBtn</w:t>
      </w:r>
      <w:proofErr w:type="spellEnd"/>
      <w:r w:rsidR="00F069E3">
        <w:t>()</w:t>
      </w:r>
      <w:r w:rsidR="009713F9">
        <w:br/>
        <w:t>playing:</w:t>
      </w:r>
      <w:r w:rsidR="00F069E3">
        <w:t xml:space="preserve"> index of the next note to play when replaying, used by replay(), modified by press()</w:t>
      </w:r>
      <w:r w:rsidR="00584D28">
        <w:br/>
      </w:r>
      <w:proofErr w:type="spellStart"/>
      <w:r w:rsidR="00584D28">
        <w:t>playTime</w:t>
      </w:r>
      <w:proofErr w:type="spellEnd"/>
      <w:r w:rsidR="00584D28">
        <w:t>:</w:t>
      </w:r>
      <w:r w:rsidR="00D9209A">
        <w:t xml:space="preserve"> time playing the current replayed note, incremented by the ISR, read by replay(), volatile</w:t>
      </w:r>
      <w:r w:rsidR="009713F9">
        <w:br/>
      </w:r>
      <w:r w:rsidR="00560E79">
        <w:t>played</w:t>
      </w:r>
      <w:r w:rsidR="00CA640B">
        <w:t>[]</w:t>
      </w:r>
      <w:r w:rsidR="00560E79">
        <w:t>:</w:t>
      </w:r>
      <w:r w:rsidR="00CA640B">
        <w:t xml:space="preserve"> array of characters representing recorded notes,</w:t>
      </w:r>
      <w:r w:rsidR="007F72B1">
        <w:t xml:space="preserve"> allows easy translation to </w:t>
      </w:r>
      <w:proofErr w:type="spellStart"/>
      <w:r w:rsidR="007F72B1">
        <w:t>lcd</w:t>
      </w:r>
      <w:proofErr w:type="spellEnd"/>
      <w:r w:rsidR="007F72B1">
        <w:t xml:space="preserve"> (c is ‘c’, </w:t>
      </w:r>
      <w:proofErr w:type="spellStart"/>
      <w:r w:rsidR="007F72B1">
        <w:t>etc</w:t>
      </w:r>
      <w:proofErr w:type="spellEnd"/>
      <w:r w:rsidR="007F72B1">
        <w:t>),</w:t>
      </w:r>
      <w:r w:rsidR="00CA640B">
        <w:br/>
        <w:t xml:space="preserve"> written by record(), read by replay(), cleared by reset()</w:t>
      </w:r>
      <w:r w:rsidR="00560E79">
        <w:br/>
      </w:r>
      <w:proofErr w:type="spellStart"/>
      <w:r w:rsidR="00560E79">
        <w:t>playedSize</w:t>
      </w:r>
      <w:proofErr w:type="spellEnd"/>
      <w:r w:rsidR="00560E79">
        <w:t>:</w:t>
      </w:r>
      <w:r w:rsidR="00CA640B">
        <w:t xml:space="preserve"> number of elements in above array</w:t>
      </w:r>
      <w:r w:rsidR="00560E79">
        <w:br/>
      </w:r>
      <w:proofErr w:type="spellStart"/>
      <w:r w:rsidR="00560E79">
        <w:t>playedCap</w:t>
      </w:r>
      <w:proofErr w:type="spellEnd"/>
      <w:r w:rsidR="00560E79">
        <w:t>:</w:t>
      </w:r>
      <w:r w:rsidR="00CA640B">
        <w:t xml:space="preserve"> max number of elements in above array</w:t>
      </w:r>
    </w:p>
    <w:p w:rsidR="009713F9" w:rsidRDefault="009713F9" w:rsidP="009713F9">
      <w:pPr>
        <w:pStyle w:val="Heading3"/>
      </w:pPr>
      <w:r>
        <w:t>Objects</w:t>
      </w:r>
    </w:p>
    <w:p w:rsidR="009713F9" w:rsidRPr="009713F9" w:rsidRDefault="009713F9" w:rsidP="009713F9">
      <w:proofErr w:type="spellStart"/>
      <w:r>
        <w:t>lcd</w:t>
      </w:r>
      <w:proofErr w:type="spellEnd"/>
      <w:r>
        <w:t xml:space="preserve">: a </w:t>
      </w:r>
      <w:proofErr w:type="spellStart"/>
      <w:r>
        <w:t>LiquidCrystal</w:t>
      </w:r>
      <w:proofErr w:type="spellEnd"/>
      <w:r>
        <w:t xml:space="preserve"> object that drives the LCD Unit</w:t>
      </w:r>
    </w:p>
    <w:p w:rsidR="00D84E9C" w:rsidRDefault="00D84E9C" w:rsidP="00D84E9C">
      <w:pPr>
        <w:pStyle w:val="Heading2"/>
      </w:pPr>
      <w:r>
        <w:t>Functions</w:t>
      </w:r>
    </w:p>
    <w:p w:rsidR="00DD50F7" w:rsidRPr="00E543FF" w:rsidRDefault="00D61192">
      <w:proofErr w:type="spellStart"/>
      <w:r>
        <w:t>rawBtnPressed</w:t>
      </w:r>
      <w:proofErr w:type="spellEnd"/>
      <w:r>
        <w:t xml:space="preserve">(int </w:t>
      </w:r>
      <w:proofErr w:type="spellStart"/>
      <w:r>
        <w:t>btn</w:t>
      </w:r>
      <w:proofErr w:type="spellEnd"/>
      <w:r>
        <w:t>):</w:t>
      </w:r>
      <w:r w:rsidR="00794936">
        <w:t xml:space="preserve"> wrapper for </w:t>
      </w:r>
      <w:proofErr w:type="spellStart"/>
      <w:r w:rsidR="00794936">
        <w:t>digitalRead</w:t>
      </w:r>
      <w:proofErr w:type="spellEnd"/>
      <w:r w:rsidR="00794936">
        <w:t xml:space="preserve">()s of </w:t>
      </w:r>
      <w:proofErr w:type="spellStart"/>
      <w:r w:rsidR="00794936">
        <w:t>buttonPins</w:t>
      </w:r>
      <w:proofErr w:type="spellEnd"/>
      <w:r w:rsidR="00794936">
        <w:t xml:space="preserve">, called by </w:t>
      </w:r>
      <w:proofErr w:type="spellStart"/>
      <w:r w:rsidR="00794936">
        <w:t>debounceBtn</w:t>
      </w:r>
      <w:proofErr w:type="spellEnd"/>
      <w:r w:rsidR="00794936">
        <w:t>()</w:t>
      </w:r>
      <w:r>
        <w:br/>
      </w:r>
      <w:proofErr w:type="spellStart"/>
      <w:r>
        <w:t>debounceBtn</w:t>
      </w:r>
      <w:proofErr w:type="spellEnd"/>
      <w:r>
        <w:t xml:space="preserve">(int </w:t>
      </w:r>
      <w:proofErr w:type="spellStart"/>
      <w:r>
        <w:t>btn</w:t>
      </w:r>
      <w:proofErr w:type="spellEnd"/>
      <w:r>
        <w:t>):</w:t>
      </w:r>
      <w:r w:rsidR="00794936">
        <w:t xml:space="preserve"> </w:t>
      </w:r>
      <w:r w:rsidR="008C0ADA">
        <w:t xml:space="preserve">updates a </w:t>
      </w:r>
      <w:proofErr w:type="spellStart"/>
      <w:r w:rsidR="008C0ADA">
        <w:t>ButtonDebounceState</w:t>
      </w:r>
      <w:proofErr w:type="spellEnd"/>
      <w:r w:rsidR="008C0ADA">
        <w:t xml:space="preserve">, </w:t>
      </w:r>
      <w:proofErr w:type="spellStart"/>
      <w:r w:rsidR="008C0ADA">
        <w:t>buttonPressedState</w:t>
      </w:r>
      <w:proofErr w:type="spellEnd"/>
      <w:r w:rsidR="008C0ADA">
        <w:t>, explained below</w:t>
      </w:r>
      <w:r>
        <w:br/>
      </w:r>
      <w:proofErr w:type="spellStart"/>
      <w:r>
        <w:t>noPlay</w:t>
      </w:r>
      <w:proofErr w:type="spellEnd"/>
      <w:r>
        <w:t>():</w:t>
      </w:r>
      <w:r w:rsidR="002756F3">
        <w:t xml:space="preserve"> stops tone() and turns off all LEDs</w:t>
      </w:r>
      <w:r>
        <w:br/>
        <w:t>play(char note):</w:t>
      </w:r>
      <w:r w:rsidR="002756F3">
        <w:t xml:space="preserve"> plays a note and lights the associated LED on a valid character, else </w:t>
      </w:r>
      <w:proofErr w:type="spellStart"/>
      <w:r w:rsidR="002756F3">
        <w:t>noPlay</w:t>
      </w:r>
      <w:proofErr w:type="spellEnd"/>
      <w:r w:rsidR="002756F3">
        <w:t>()</w:t>
      </w:r>
      <w:r>
        <w:br/>
        <w:t>record (char n):</w:t>
      </w:r>
      <w:r w:rsidR="00586097">
        <w:t xml:space="preserve"> adds a char to played(if there’s room), adds a char to the LCD (if there’s room)</w:t>
      </w:r>
      <w:r>
        <w:br/>
        <w:t>replay():</w:t>
      </w:r>
      <w:r w:rsidR="00794936">
        <w:t xml:space="preserve"> plays the next note in played if </w:t>
      </w:r>
      <w:proofErr w:type="spellStart"/>
      <w:r w:rsidR="00794936">
        <w:t>playTime</w:t>
      </w:r>
      <w:proofErr w:type="spellEnd"/>
      <w:r w:rsidR="00794936">
        <w:t>&gt;</w:t>
      </w:r>
      <w:proofErr w:type="spellStart"/>
      <w:r w:rsidR="00794936">
        <w:t>noteDuration</w:t>
      </w:r>
      <w:proofErr w:type="spellEnd"/>
      <w:r w:rsidR="00794936">
        <w:t>,</w:t>
      </w:r>
      <w:r w:rsidR="00794936">
        <w:br/>
        <w:t xml:space="preserve"> called by loop() when pressing is 4, or press() (which also sets </w:t>
      </w:r>
      <w:proofErr w:type="spellStart"/>
      <w:r w:rsidR="00794936">
        <w:t>playTime</w:t>
      </w:r>
      <w:proofErr w:type="spellEnd"/>
      <w:r w:rsidR="00794936">
        <w:t>&gt;</w:t>
      </w:r>
      <w:proofErr w:type="spellStart"/>
      <w:r w:rsidR="00794936">
        <w:t>noteDuration</w:t>
      </w:r>
      <w:proofErr w:type="spellEnd"/>
      <w:r w:rsidR="00794936">
        <w:t>)</w:t>
      </w:r>
      <w:r>
        <w:br/>
      </w:r>
      <w:r>
        <w:lastRenderedPageBreak/>
        <w:t>reset():</w:t>
      </w:r>
      <w:r w:rsidR="00794936">
        <w:t xml:space="preserve"> clears played</w:t>
      </w:r>
      <w:r w:rsidR="00126379">
        <w:t>, clears LCD</w:t>
      </w:r>
      <w:r>
        <w:br/>
        <w:t>press():</w:t>
      </w:r>
      <w:r w:rsidR="00794936">
        <w:t xml:space="preserve"> does the appropriate action based on a change in button state</w:t>
      </w:r>
      <w:r>
        <w:br/>
      </w:r>
      <w:proofErr w:type="spellStart"/>
      <w:r>
        <w:t>readBtn</w:t>
      </w:r>
      <w:proofErr w:type="spellEnd"/>
      <w:r>
        <w:t xml:space="preserve">(int </w:t>
      </w:r>
      <w:proofErr w:type="spellStart"/>
      <w:r>
        <w:t>btn</w:t>
      </w:r>
      <w:proofErr w:type="spellEnd"/>
      <w:r>
        <w:t>):</w:t>
      </w:r>
      <w:r w:rsidR="00D52E5B">
        <w:t xml:space="preserve"> compares</w:t>
      </w:r>
      <w:r w:rsidR="000964B7">
        <w:t xml:space="preserve"> a</w:t>
      </w:r>
      <w:r w:rsidR="00D52E5B">
        <w:t xml:space="preserve"> </w:t>
      </w:r>
      <w:proofErr w:type="spellStart"/>
      <w:r w:rsidR="00D52E5B">
        <w:t>buttonPressedState</w:t>
      </w:r>
      <w:proofErr w:type="spellEnd"/>
      <w:r w:rsidR="00D52E5B">
        <w:t xml:space="preserve"> to </w:t>
      </w:r>
      <w:proofErr w:type="spellStart"/>
      <w:r w:rsidR="00D52E5B">
        <w:t>lastButtonPressedState</w:t>
      </w:r>
      <w:proofErr w:type="spellEnd"/>
      <w:r w:rsidR="00D52E5B">
        <w:t>,</w:t>
      </w:r>
      <w:r w:rsidR="00D52E5B">
        <w:br/>
        <w:t xml:space="preserve"> assigns</w:t>
      </w:r>
      <w:r w:rsidR="000964B7">
        <w:t xml:space="preserve"> last</w:t>
      </w:r>
      <w:r w:rsidR="00D52E5B">
        <w:t xml:space="preserve"> and calls press() when they aren’t equal</w:t>
      </w:r>
    </w:p>
    <w:p w:rsidR="00D84E9C" w:rsidRDefault="00D84E9C" w:rsidP="00D84E9C">
      <w:pPr>
        <w:pStyle w:val="Heading2"/>
      </w:pPr>
      <w:r>
        <w:t>Setup</w:t>
      </w:r>
    </w:p>
    <w:p w:rsidR="00D84E9C" w:rsidRDefault="00A44A9E" w:rsidP="00D84E9C">
      <w:proofErr w:type="gramStart"/>
      <w:r>
        <w:t>setup(</w:t>
      </w:r>
      <w:proofErr w:type="gramEnd"/>
      <w:r>
        <w:t xml:space="preserve">) starts by disabling interrupts. It then sets pressing to </w:t>
      </w:r>
      <w:proofErr w:type="spellStart"/>
      <w:r>
        <w:t>numButtons</w:t>
      </w:r>
      <w:proofErr w:type="spellEnd"/>
      <w:r>
        <w:t xml:space="preserve">, a null state. It sets the mode of button pins to input and LED pins to output. It sets </w:t>
      </w:r>
      <w:proofErr w:type="spellStart"/>
      <w:r>
        <w:t>playTime</w:t>
      </w:r>
      <w:proofErr w:type="spellEnd"/>
      <w:r>
        <w:t xml:space="preserve"> to 0. It allocates 256 bytes for playing, and sets its capacity to 255 and size to 0. It initializes the </w:t>
      </w:r>
      <w:proofErr w:type="spellStart"/>
      <w:r>
        <w:t>lcd</w:t>
      </w:r>
      <w:proofErr w:type="spellEnd"/>
      <w:r>
        <w:t xml:space="preserve"> with </w:t>
      </w:r>
      <w:proofErr w:type="spellStart"/>
      <w:proofErr w:type="gramStart"/>
      <w:r>
        <w:t>lcd.begin</w:t>
      </w:r>
      <w:proofErr w:type="spellEnd"/>
      <w:proofErr w:type="gramEnd"/>
      <w:r>
        <w:t xml:space="preserve">(16, 2) (the width and height of the </w:t>
      </w:r>
      <w:proofErr w:type="spellStart"/>
      <w:r>
        <w:t>lcd</w:t>
      </w:r>
      <w:proofErr w:type="spellEnd"/>
      <w:r>
        <w:t xml:space="preserve">). It then sets a number of internal values related to Timer1 in order for it to cycle every 2 </w:t>
      </w:r>
      <w:proofErr w:type="spellStart"/>
      <w:proofErr w:type="gramStart"/>
      <w:r>
        <w:t>ms</w:t>
      </w:r>
      <w:proofErr w:type="spellEnd"/>
      <w:r>
        <w:t>(</w:t>
      </w:r>
      <w:proofErr w:type="gramEnd"/>
      <w:r>
        <w:t>500 Hz) and enable compare interrupts.</w:t>
      </w:r>
      <w:r w:rsidR="00C10E67">
        <w:t xml:space="preserve"> A more detailed explanation of the magic numbers is below in the Interrupt Service Routine section.</w:t>
      </w:r>
      <w:r>
        <w:t xml:space="preserve"> Lastly, it reenables interrupts and completes.</w:t>
      </w:r>
    </w:p>
    <w:p w:rsidR="00D84E9C" w:rsidRDefault="00D84E9C" w:rsidP="00D84E9C">
      <w:pPr>
        <w:pStyle w:val="Heading2"/>
      </w:pPr>
      <w:r>
        <w:t>Loop</w:t>
      </w:r>
    </w:p>
    <w:p w:rsidR="00D84E9C" w:rsidRDefault="006829C2" w:rsidP="00D84E9C">
      <w:r>
        <w:t xml:space="preserve">This function is called repeatedly. Each time it is called, it calls </w:t>
      </w:r>
      <w:proofErr w:type="spellStart"/>
      <w:proofErr w:type="gramStart"/>
      <w:r>
        <w:t>readBtn</w:t>
      </w:r>
      <w:proofErr w:type="spellEnd"/>
      <w:r>
        <w:t>(</w:t>
      </w:r>
      <w:proofErr w:type="gramEnd"/>
      <w:r>
        <w:t xml:space="preserve">) for each button. Additionally, if pressing is equal to 4 (replay mode), it calls </w:t>
      </w:r>
      <w:proofErr w:type="gramStart"/>
      <w:r>
        <w:t>replay</w:t>
      </w:r>
      <w:r w:rsidR="00CF47AF">
        <w:t>(</w:t>
      </w:r>
      <w:proofErr w:type="gramEnd"/>
      <w:r w:rsidR="00CF47AF">
        <w:t>)</w:t>
      </w:r>
      <w:r>
        <w:t>.</w:t>
      </w:r>
    </w:p>
    <w:p w:rsidR="00A3199B" w:rsidRDefault="00A3199B" w:rsidP="00A3199B">
      <w:pPr>
        <w:pStyle w:val="Heading2"/>
      </w:pPr>
      <w:r>
        <w:t>read</w:t>
      </w:r>
      <w:r w:rsidR="00C230FF">
        <w:t>,</w:t>
      </w:r>
      <w:r>
        <w:t xml:space="preserve"> press</w:t>
      </w:r>
      <w:r w:rsidR="00C230FF">
        <w:t>,</w:t>
      </w:r>
      <w:r w:rsidR="004F2455">
        <w:t xml:space="preserve"> Replay, and Record</w:t>
      </w:r>
    </w:p>
    <w:p w:rsidR="00A3199B" w:rsidRDefault="000D5319" w:rsidP="00A3199B">
      <w:proofErr w:type="spellStart"/>
      <w:proofErr w:type="gramStart"/>
      <w:r>
        <w:t>readBtn</w:t>
      </w:r>
      <w:proofErr w:type="spellEnd"/>
      <w:r>
        <w:t>(</w:t>
      </w:r>
      <w:proofErr w:type="gramEnd"/>
      <w:r>
        <w:t xml:space="preserve">) compares </w:t>
      </w:r>
      <w:proofErr w:type="spellStart"/>
      <w:r>
        <w:t>buttonPressedState</w:t>
      </w:r>
      <w:proofErr w:type="spellEnd"/>
      <w:r>
        <w:t xml:space="preserve">, the debounced state of </w:t>
      </w:r>
      <w:r w:rsidR="008A18C2">
        <w:t>a</w:t>
      </w:r>
      <w:r>
        <w:t xml:space="preserve"> button, to </w:t>
      </w:r>
      <w:proofErr w:type="spellStart"/>
      <w:r>
        <w:t>lastButt</w:t>
      </w:r>
      <w:r w:rsidR="008A18C2">
        <w:t>onPressedState</w:t>
      </w:r>
      <w:proofErr w:type="spellEnd"/>
      <w:r w:rsidR="008A18C2">
        <w:t xml:space="preserve">, the last state of that button </w:t>
      </w:r>
      <w:proofErr w:type="spellStart"/>
      <w:r w:rsidR="008A18C2">
        <w:t>readBtn</w:t>
      </w:r>
      <w:proofErr w:type="spellEnd"/>
      <w:r w:rsidR="008A18C2">
        <w:t xml:space="preserve">() has read. The comparison is indirect through a temporary value so an interruption changing </w:t>
      </w:r>
      <w:proofErr w:type="spellStart"/>
      <w:r w:rsidR="008A18C2">
        <w:t>buttonPressedState</w:t>
      </w:r>
      <w:proofErr w:type="spellEnd"/>
      <w:r w:rsidR="008A18C2">
        <w:t xml:space="preserve"> will not cause a mis-assignment. If they are not equal, the </w:t>
      </w:r>
      <w:proofErr w:type="spellStart"/>
      <w:r w:rsidR="008A18C2">
        <w:t>lastButtonPressedState</w:t>
      </w:r>
      <w:proofErr w:type="spellEnd"/>
      <w:r w:rsidR="008A18C2">
        <w:t xml:space="preserve"> is assigned, and </w:t>
      </w:r>
      <w:proofErr w:type="gramStart"/>
      <w:r w:rsidR="008A18C2">
        <w:t>press(</w:t>
      </w:r>
      <w:proofErr w:type="gramEnd"/>
      <w:r w:rsidR="008A18C2">
        <w:t>) is called for that button and that state.</w:t>
      </w:r>
    </w:p>
    <w:p w:rsidR="008A18C2" w:rsidRDefault="008A18C2" w:rsidP="00A3199B">
      <w:proofErr w:type="gramStart"/>
      <w:r>
        <w:t>press(</w:t>
      </w:r>
      <w:proofErr w:type="gramEnd"/>
      <w:r>
        <w:t xml:space="preserve">) takes an integer signifying a button and a bool signifying that button’s press state. If a tone button (0-3) is pressed down, it plays a tone, turns on a light, and sets pressing to that button. If the replay button is pressed down, it sets pressing to the replay button (which is used by loop to call replay), sets </w:t>
      </w:r>
      <w:proofErr w:type="spellStart"/>
      <w:r>
        <w:t>playTime</w:t>
      </w:r>
      <w:proofErr w:type="spellEnd"/>
      <w:r>
        <w:t xml:space="preserve"> to noteDuration+1 (so replay will immediately begin playing the first note), sets the playing index to 0, and calls </w:t>
      </w:r>
      <w:proofErr w:type="gramStart"/>
      <w:r>
        <w:t>replay(</w:t>
      </w:r>
      <w:proofErr w:type="gramEnd"/>
      <w:r>
        <w:t xml:space="preserve">). If the reset button is pressed down, it calls </w:t>
      </w:r>
      <w:proofErr w:type="gramStart"/>
      <w:r>
        <w:t>reset(</w:t>
      </w:r>
      <w:proofErr w:type="gramEnd"/>
      <w:r>
        <w:t xml:space="preserve">), which clears the note array. If a note button is </w:t>
      </w:r>
      <w:proofErr w:type="spellStart"/>
      <w:r>
        <w:t>unpressed</w:t>
      </w:r>
      <w:proofErr w:type="spellEnd"/>
      <w:r>
        <w:t xml:space="preserve"> and pressing is set to that button (meaning the button that was </w:t>
      </w:r>
      <w:proofErr w:type="spellStart"/>
      <w:r>
        <w:t>unpressed</w:t>
      </w:r>
      <w:proofErr w:type="spellEnd"/>
      <w:r>
        <w:t xml:space="preserve"> was the active tone), it stops playing the tone and turns off all LEDs. Nothing presently happens when replay or reset buttons are released.</w:t>
      </w:r>
    </w:p>
    <w:p w:rsidR="00C230FF" w:rsidRDefault="00C230FF" w:rsidP="00A3199B">
      <w:proofErr w:type="gramStart"/>
      <w:r>
        <w:t>replay(</w:t>
      </w:r>
      <w:proofErr w:type="gramEnd"/>
      <w:r>
        <w:t xml:space="preserve">) compares </w:t>
      </w:r>
      <w:proofErr w:type="spellStart"/>
      <w:r>
        <w:t>playTime</w:t>
      </w:r>
      <w:proofErr w:type="spellEnd"/>
      <w:r>
        <w:t xml:space="preserve"> (incremented by the ISR) to </w:t>
      </w:r>
      <w:proofErr w:type="spellStart"/>
      <w:r>
        <w:t>noteDuration</w:t>
      </w:r>
      <w:proofErr w:type="spellEnd"/>
      <w:r>
        <w:t xml:space="preserve">. If </w:t>
      </w:r>
      <w:proofErr w:type="spellStart"/>
      <w:r>
        <w:t>playTime</w:t>
      </w:r>
      <w:proofErr w:type="spellEnd"/>
      <w:r>
        <w:t xml:space="preserve"> is greater</w:t>
      </w:r>
      <w:r w:rsidR="003876D2">
        <w:t xml:space="preserve">, it compares the playing index and </w:t>
      </w:r>
      <w:proofErr w:type="spellStart"/>
      <w:r w:rsidR="003876D2">
        <w:t>playedSize</w:t>
      </w:r>
      <w:proofErr w:type="spellEnd"/>
      <w:r w:rsidR="003876D2">
        <w:t xml:space="preserve">. If playing is lesser, it calls </w:t>
      </w:r>
      <w:proofErr w:type="gramStart"/>
      <w:r w:rsidR="003876D2">
        <w:t>play(</w:t>
      </w:r>
      <w:proofErr w:type="gramEnd"/>
      <w:r w:rsidR="003876D2">
        <w:t xml:space="preserve">) for the note at the index playing and increments playing, otherwise it stops playing by calling </w:t>
      </w:r>
      <w:proofErr w:type="spellStart"/>
      <w:r w:rsidR="003876D2">
        <w:t>noPlay</w:t>
      </w:r>
      <w:proofErr w:type="spellEnd"/>
      <w:r w:rsidR="003876D2">
        <w:t>().</w:t>
      </w:r>
    </w:p>
    <w:p w:rsidR="00870B1A" w:rsidRPr="00A3199B" w:rsidRDefault="00870B1A" w:rsidP="00A3199B">
      <w:proofErr w:type="gramStart"/>
      <w:r>
        <w:t>record(</w:t>
      </w:r>
      <w:proofErr w:type="gramEnd"/>
      <w:r>
        <w:t xml:space="preserve">) takes a character (‘c’ – ‘f’’). If played is already full, it does nothing. Otherwise, it appends the character to played. It also appends the character to the </w:t>
      </w:r>
      <w:proofErr w:type="spellStart"/>
      <w:r>
        <w:t>lcd</w:t>
      </w:r>
      <w:proofErr w:type="spellEnd"/>
      <w:r>
        <w:t xml:space="preserve"> if there is space on the screen.</w:t>
      </w:r>
    </w:p>
    <w:p w:rsidR="00D84E9C" w:rsidRDefault="00D84E9C" w:rsidP="00D84E9C">
      <w:pPr>
        <w:pStyle w:val="Heading2"/>
      </w:pPr>
      <w:r>
        <w:t>Interrupt Service Routine</w:t>
      </w:r>
    </w:p>
    <w:p w:rsidR="00DD50F7" w:rsidRDefault="008C4C51" w:rsidP="00DD50F7">
      <w:r>
        <w:t xml:space="preserve">Due to values set in </w:t>
      </w:r>
      <w:proofErr w:type="gramStart"/>
      <w:r>
        <w:t>setup(</w:t>
      </w:r>
      <w:proofErr w:type="gramEnd"/>
      <w:r>
        <w:t>), ISR(TIMER1_COMPA_vect) will be called every two milliseconds (plus the time this function takes to execute).</w:t>
      </w:r>
      <w:r w:rsidR="00A44A9E">
        <w:t xml:space="preserve"> This occurs due to </w:t>
      </w:r>
      <w:r w:rsidR="00CE1CB8">
        <w:t>TCNT1 reac</w:t>
      </w:r>
      <w:r w:rsidR="00397F26">
        <w:t>hing the value of OCR1A (31999).</w:t>
      </w:r>
      <w:r w:rsidR="00A712AE">
        <w:t xml:space="preserve"> TCNT1 is incremented according to the values of scaling flags.</w:t>
      </w:r>
      <w:r w:rsidR="00225813">
        <w:t xml:space="preserve"> Since the scaling flags in TCCR1B are set as they are, the time is not multiplied (scaling options include 1(current), 8, 64, 256, </w:t>
      </w:r>
      <w:r w:rsidR="00225813">
        <w:lastRenderedPageBreak/>
        <w:t>1024</w:t>
      </w:r>
      <w:r w:rsidR="00437189">
        <w:t xml:space="preserve">, as well as disabled and </w:t>
      </w:r>
      <w:r w:rsidR="003C06A7">
        <w:t>settings that instead increment it on rising or falling edges of pin 1 input</w:t>
      </w:r>
      <w:r w:rsidR="00225813">
        <w:t>).</w:t>
      </w:r>
      <w:r w:rsidR="00397F26">
        <w:t xml:space="preserve"> Because the compare interrupt flag in TIMSK1 is enables, it calls the ISR with the above vector.</w:t>
      </w:r>
      <w:r w:rsidR="00CE1CB8">
        <w:t xml:space="preserve"> </w:t>
      </w:r>
      <w:r w:rsidR="00397F26">
        <w:t>W</w:t>
      </w:r>
      <w:r w:rsidR="00CE1CB8">
        <w:t>hen the ISR is called, and is then reset back to 0 due to the CTC flag in TCCR1B.</w:t>
      </w:r>
      <w:r w:rsidR="002070FC">
        <w:t xml:space="preserve"> (16M/32k ~= .002)</w:t>
      </w:r>
      <w:r>
        <w:t xml:space="preserve"> This function increments </w:t>
      </w:r>
      <w:proofErr w:type="spellStart"/>
      <w:r>
        <w:t>playTime</w:t>
      </w:r>
      <w:proofErr w:type="spellEnd"/>
      <w:r>
        <w:t xml:space="preserve"> and performs </w:t>
      </w:r>
      <w:proofErr w:type="spellStart"/>
      <w:proofErr w:type="gramStart"/>
      <w:r>
        <w:t>debounceBtn</w:t>
      </w:r>
      <w:proofErr w:type="spellEnd"/>
      <w:r>
        <w:t>(</w:t>
      </w:r>
      <w:proofErr w:type="gramEnd"/>
      <w:r>
        <w:t>) for each button.</w:t>
      </w:r>
    </w:p>
    <w:p w:rsidR="000D6449" w:rsidRDefault="000D6449" w:rsidP="000D6449">
      <w:pPr>
        <w:pStyle w:val="Heading2"/>
      </w:pPr>
      <w:r>
        <w:t>Debouncing Algorithm</w:t>
      </w:r>
    </w:p>
    <w:p w:rsidR="00F679FA" w:rsidRPr="00F679FA" w:rsidRDefault="00F679FA" w:rsidP="00F679FA">
      <w:r>
        <w:t xml:space="preserve">Because of imperfections in both user input and button build quality, the main loop does not directly read using </w:t>
      </w:r>
      <w:proofErr w:type="spellStart"/>
      <w:proofErr w:type="gramStart"/>
      <w:r>
        <w:t>digitalRead</w:t>
      </w:r>
      <w:proofErr w:type="spellEnd"/>
      <w:r>
        <w:t>(</w:t>
      </w:r>
      <w:proofErr w:type="gramEnd"/>
      <w:r>
        <w:t>)s. It instead reads values set by a debouncing algorithm to avoid misreading momentary losses of connection as double presses.</w:t>
      </w:r>
    </w:p>
    <w:p w:rsidR="0072574D" w:rsidRDefault="0072574D" w:rsidP="0072574D">
      <w:r>
        <w:t xml:space="preserve">Every time </w:t>
      </w:r>
      <w:proofErr w:type="spellStart"/>
      <w:proofErr w:type="gramStart"/>
      <w:r>
        <w:t>debounceBtn</w:t>
      </w:r>
      <w:proofErr w:type="spellEnd"/>
      <w:r>
        <w:t>(</w:t>
      </w:r>
      <w:proofErr w:type="gramEnd"/>
      <w:r>
        <w:t xml:space="preserve">) is called, it left shifts that button’s </w:t>
      </w:r>
      <w:proofErr w:type="spellStart"/>
      <w:r>
        <w:t>buttonDebounceState</w:t>
      </w:r>
      <w:proofErr w:type="spellEnd"/>
      <w:r>
        <w:t xml:space="preserve"> and OR masks that with the inverse of that button’s </w:t>
      </w:r>
      <w:proofErr w:type="spellStart"/>
      <w:r>
        <w:t>digitalRead</w:t>
      </w:r>
      <w:proofErr w:type="spellEnd"/>
      <w:r>
        <w:t xml:space="preserve">(). This uses </w:t>
      </w:r>
      <w:proofErr w:type="spellStart"/>
      <w:r>
        <w:t>buttonDebounceState</w:t>
      </w:r>
      <w:proofErr w:type="spellEnd"/>
      <w:r>
        <w:t xml:space="preserve"> as a 16-bit buffer of previous inputs. </w:t>
      </w:r>
    </w:p>
    <w:p w:rsidR="0072574D" w:rsidRPr="0072574D" w:rsidRDefault="0072574D" w:rsidP="0072574D">
      <w:r>
        <w:t xml:space="preserve">When the </w:t>
      </w:r>
      <w:proofErr w:type="spellStart"/>
      <w:r>
        <w:t>buttonDebounceState</w:t>
      </w:r>
      <w:proofErr w:type="spellEnd"/>
      <w:r>
        <w:t xml:space="preserve"> is equal to 0x8000 (1 followed by 15 0s) it assigns that button’s </w:t>
      </w:r>
      <w:proofErr w:type="spellStart"/>
      <w:r>
        <w:t>buttonPressedState</w:t>
      </w:r>
      <w:proofErr w:type="spellEnd"/>
      <w:r>
        <w:t xml:space="preserve"> to true. This state occurs after the button has been held down for 30ms without interruption. By requiring the opposite value in the first bit, the function will not constantly assign a value to </w:t>
      </w:r>
      <w:proofErr w:type="spellStart"/>
      <w:r>
        <w:t>debounceButtonState</w:t>
      </w:r>
      <w:proofErr w:type="spellEnd"/>
      <w:r>
        <w:t xml:space="preserve"> during steady input. </w:t>
      </w:r>
      <w:r w:rsidR="00F679FA">
        <w:t xml:space="preserve">Conversely, when </w:t>
      </w:r>
      <w:proofErr w:type="spellStart"/>
      <w:r w:rsidR="00F679FA">
        <w:t>buttonDebounceState</w:t>
      </w:r>
      <w:proofErr w:type="spellEnd"/>
      <w:r w:rsidR="00F679FA">
        <w:t xml:space="preserve"> is equal to 0x7</w:t>
      </w:r>
      <w:proofErr w:type="gramStart"/>
      <w:r w:rsidR="00F679FA">
        <w:t>fff(</w:t>
      </w:r>
      <w:proofErr w:type="gramEnd"/>
      <w:r w:rsidR="00F679FA">
        <w:t xml:space="preserve">0 followed by 15 1s), it assigns that button’s </w:t>
      </w:r>
      <w:proofErr w:type="spellStart"/>
      <w:r w:rsidR="00F679FA">
        <w:t>buttonPressedState</w:t>
      </w:r>
      <w:proofErr w:type="spellEnd"/>
      <w:r w:rsidR="00F679FA">
        <w:t xml:space="preserve"> to false. The above explanation with a reversal of terms (down to up) explains the reasoning for the choice of value. The above values can be changed and/or masked to make smaller buffers for shorter debouncing times. (0x0800 and 0x07ff, with &amp; 0x0fff for an 11-tick buffer for example)</w:t>
      </w:r>
    </w:p>
    <w:sectPr w:rsidR="0072574D" w:rsidRPr="0072574D">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2FF" w:rsidRDefault="00AB32FF">
      <w:pPr>
        <w:spacing w:before="0" w:after="0" w:line="240" w:lineRule="auto"/>
      </w:pPr>
      <w:r>
        <w:separator/>
      </w:r>
    </w:p>
  </w:endnote>
  <w:endnote w:type="continuationSeparator" w:id="0">
    <w:p w:rsidR="00AB32FF" w:rsidRDefault="00AB32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1FF" w:rsidRDefault="00D432F5">
    <w:pPr>
      <w:pStyle w:val="Footer"/>
    </w:pPr>
    <w:r>
      <w:t xml:space="preserve">Page </w:t>
    </w:r>
    <w:r>
      <w:fldChar w:fldCharType="begin"/>
    </w:r>
    <w:r>
      <w:instrText xml:space="preserve"> PAGE  \* Arabic  \* MERGEFORMAT </w:instrText>
    </w:r>
    <w:r>
      <w:fldChar w:fldCharType="separate"/>
    </w:r>
    <w:r w:rsidR="00B22733">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2FF" w:rsidRDefault="00AB32FF">
      <w:pPr>
        <w:spacing w:before="0" w:after="0" w:line="240" w:lineRule="auto"/>
      </w:pPr>
      <w:r>
        <w:separator/>
      </w:r>
    </w:p>
  </w:footnote>
  <w:footnote w:type="continuationSeparator" w:id="0">
    <w:p w:rsidR="00AB32FF" w:rsidRDefault="00AB32F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445"/>
    <w:rsid w:val="000064AB"/>
    <w:rsid w:val="00020215"/>
    <w:rsid w:val="000964B7"/>
    <w:rsid w:val="000D02CE"/>
    <w:rsid w:val="000D5319"/>
    <w:rsid w:val="000D6449"/>
    <w:rsid w:val="00112FA2"/>
    <w:rsid w:val="00120049"/>
    <w:rsid w:val="00126379"/>
    <w:rsid w:val="00137B02"/>
    <w:rsid w:val="001B53D8"/>
    <w:rsid w:val="001B56C9"/>
    <w:rsid w:val="001B7BC8"/>
    <w:rsid w:val="002070FC"/>
    <w:rsid w:val="00216C5D"/>
    <w:rsid w:val="00225813"/>
    <w:rsid w:val="00227F4B"/>
    <w:rsid w:val="002379B3"/>
    <w:rsid w:val="00252B4A"/>
    <w:rsid w:val="002672D2"/>
    <w:rsid w:val="002712A4"/>
    <w:rsid w:val="002756F3"/>
    <w:rsid w:val="00277574"/>
    <w:rsid w:val="002B5210"/>
    <w:rsid w:val="0030320E"/>
    <w:rsid w:val="00327A16"/>
    <w:rsid w:val="003328F8"/>
    <w:rsid w:val="00340071"/>
    <w:rsid w:val="003876D2"/>
    <w:rsid w:val="00397F26"/>
    <w:rsid w:val="003C06A7"/>
    <w:rsid w:val="003F7726"/>
    <w:rsid w:val="00437189"/>
    <w:rsid w:val="004F2455"/>
    <w:rsid w:val="005150B8"/>
    <w:rsid w:val="00520B6F"/>
    <w:rsid w:val="00560E79"/>
    <w:rsid w:val="00584D28"/>
    <w:rsid w:val="00586097"/>
    <w:rsid w:val="00595B34"/>
    <w:rsid w:val="005A7CAF"/>
    <w:rsid w:val="00626D71"/>
    <w:rsid w:val="0065234E"/>
    <w:rsid w:val="006829C2"/>
    <w:rsid w:val="00692379"/>
    <w:rsid w:val="006A15EE"/>
    <w:rsid w:val="006B2BD0"/>
    <w:rsid w:val="0072574D"/>
    <w:rsid w:val="00741817"/>
    <w:rsid w:val="00750B57"/>
    <w:rsid w:val="00766312"/>
    <w:rsid w:val="00786716"/>
    <w:rsid w:val="00794936"/>
    <w:rsid w:val="007A5FB6"/>
    <w:rsid w:val="007F4D25"/>
    <w:rsid w:val="007F72B1"/>
    <w:rsid w:val="008406DC"/>
    <w:rsid w:val="00870B1A"/>
    <w:rsid w:val="00876A14"/>
    <w:rsid w:val="008A18C2"/>
    <w:rsid w:val="008A520B"/>
    <w:rsid w:val="008C0ADA"/>
    <w:rsid w:val="008C4C51"/>
    <w:rsid w:val="00900C75"/>
    <w:rsid w:val="009051FF"/>
    <w:rsid w:val="00932B58"/>
    <w:rsid w:val="00955EA1"/>
    <w:rsid w:val="009646EC"/>
    <w:rsid w:val="009713F9"/>
    <w:rsid w:val="00977445"/>
    <w:rsid w:val="009D2889"/>
    <w:rsid w:val="00A23110"/>
    <w:rsid w:val="00A3133D"/>
    <w:rsid w:val="00A3199B"/>
    <w:rsid w:val="00A44A9E"/>
    <w:rsid w:val="00A712AE"/>
    <w:rsid w:val="00A85918"/>
    <w:rsid w:val="00AB32FF"/>
    <w:rsid w:val="00B22733"/>
    <w:rsid w:val="00B22CA9"/>
    <w:rsid w:val="00B363B0"/>
    <w:rsid w:val="00BB54B7"/>
    <w:rsid w:val="00BD4D14"/>
    <w:rsid w:val="00C10E67"/>
    <w:rsid w:val="00C230FF"/>
    <w:rsid w:val="00C44141"/>
    <w:rsid w:val="00CA640B"/>
    <w:rsid w:val="00CE1CB8"/>
    <w:rsid w:val="00CF47AF"/>
    <w:rsid w:val="00D23713"/>
    <w:rsid w:val="00D432F5"/>
    <w:rsid w:val="00D52E5B"/>
    <w:rsid w:val="00D61192"/>
    <w:rsid w:val="00D84E9C"/>
    <w:rsid w:val="00D9209A"/>
    <w:rsid w:val="00D94C87"/>
    <w:rsid w:val="00DD50F7"/>
    <w:rsid w:val="00DD6F19"/>
    <w:rsid w:val="00E31E20"/>
    <w:rsid w:val="00E35629"/>
    <w:rsid w:val="00E543FF"/>
    <w:rsid w:val="00E74F1B"/>
    <w:rsid w:val="00E92DAE"/>
    <w:rsid w:val="00EA6E0B"/>
    <w:rsid w:val="00ED2071"/>
    <w:rsid w:val="00F069E3"/>
    <w:rsid w:val="00F0761E"/>
    <w:rsid w:val="00F4107A"/>
    <w:rsid w:val="00F679FA"/>
    <w:rsid w:val="00FB2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D9A3E"/>
  <w15:chartTrackingRefBased/>
  <w15:docId w15:val="{F7D3A654-B46C-4E65-9590-2A3FFF181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Microsoft.Office.Desktop.Word_16051.11231.20174.0_x86__8wekyb3d8bbw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0305E3388240179E01A6B21F65FABB"/>
        <w:category>
          <w:name w:val="General"/>
          <w:gallery w:val="placeholder"/>
        </w:category>
        <w:types>
          <w:type w:val="bbPlcHdr"/>
        </w:types>
        <w:behaviors>
          <w:behavior w:val="content"/>
        </w:behaviors>
        <w:guid w:val="{2779B8A3-F759-4EA0-A8ED-7EDAC6C3F05F}"/>
      </w:docPartPr>
      <w:docPartBody>
        <w:p w:rsidR="00E21951" w:rsidRDefault="007C394B">
          <w:pPr>
            <w:pStyle w:val="930305E3388240179E01A6B21F65FABB"/>
          </w:pPr>
          <w:r>
            <w:t>[Name]</w:t>
          </w:r>
        </w:p>
      </w:docPartBody>
    </w:docPart>
    <w:docPart>
      <w:docPartPr>
        <w:name w:val="4EFAF218B4FB402995AB56272CFDB794"/>
        <w:category>
          <w:name w:val="General"/>
          <w:gallery w:val="placeholder"/>
        </w:category>
        <w:types>
          <w:type w:val="bbPlcHdr"/>
        </w:types>
        <w:behaviors>
          <w:behavior w:val="content"/>
        </w:behaviors>
        <w:guid w:val="{42479E32-0EA1-472C-8666-5BE9862CBB71}"/>
      </w:docPartPr>
      <w:docPartBody>
        <w:p w:rsidR="00E21951" w:rsidRDefault="007C394B">
          <w:pPr>
            <w:pStyle w:val="4EFAF218B4FB402995AB56272CFDB794"/>
          </w:pPr>
          <w:r>
            <w:t>[Course Title]</w:t>
          </w:r>
        </w:p>
      </w:docPartBody>
    </w:docPart>
    <w:docPart>
      <w:docPartPr>
        <w:name w:val="B99D0DFCB7A942889BB14318DF01A250"/>
        <w:category>
          <w:name w:val="General"/>
          <w:gallery w:val="placeholder"/>
        </w:category>
        <w:types>
          <w:type w:val="bbPlcHdr"/>
        </w:types>
        <w:behaviors>
          <w:behavior w:val="content"/>
        </w:behaviors>
        <w:guid w:val="{EBBB0547-B529-4CD4-8ACB-2D3A26BDB6CE}"/>
      </w:docPartPr>
      <w:docPartBody>
        <w:p w:rsidR="00E21951" w:rsidRDefault="007C394B">
          <w:pPr>
            <w:pStyle w:val="B99D0DFCB7A942889BB14318DF01A25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94B"/>
    <w:rsid w:val="000D3171"/>
    <w:rsid w:val="007C394B"/>
    <w:rsid w:val="00E21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569BCC997EAF4FD3A27747278E297E3D">
    <w:name w:val="569BCC997EAF4FD3A27747278E297E3D"/>
  </w:style>
  <w:style w:type="paragraph" w:customStyle="1" w:styleId="930305E3388240179E01A6B21F65FABB">
    <w:name w:val="930305E3388240179E01A6B21F65FABB"/>
  </w:style>
  <w:style w:type="paragraph" w:customStyle="1" w:styleId="4EFAF218B4FB402995AB56272CFDB794">
    <w:name w:val="4EFAF218B4FB402995AB56272CFDB794"/>
  </w:style>
  <w:style w:type="paragraph" w:customStyle="1" w:styleId="B99D0DFCB7A942889BB14318DF01A250">
    <w:name w:val="B99D0DFCB7A942889BB14318DF01A2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2019-02-24T00:00:00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A04C3E44-AA8A-4A49-AD34-B0BD716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3029</TotalTime>
  <Pages>9</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CS 351 Assignment 2</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351 Assignment 2</dc:title>
  <dc:subject>Keyboarduino</dc:subject>
  <dc:creator>Sean Sands &amp; Max Henderson</dc:creator>
  <cp:keywords>CS 351</cp:keywords>
  <cp:lastModifiedBy>Maxwell Henderson</cp:lastModifiedBy>
  <cp:revision>96</cp:revision>
  <dcterms:created xsi:type="dcterms:W3CDTF">2019-02-21T03:46:00Z</dcterms:created>
  <dcterms:modified xsi:type="dcterms:W3CDTF">2019-02-23T22:08:00Z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